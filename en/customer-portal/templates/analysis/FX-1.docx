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Arial" w:hAnsi="Arial" w:eastAsia="Arial" w:cs="Arial"/>
        </w:rPr>
      </w:pPr>
      <w:r>
        <w:rPr>
          <w:rFonts w:ascii="Arial" w:hAnsi="Arial" w:eastAsia="Arial" w:cs="Arial"/>
          <w:b/>
          <w:sz w:val="31"/>
        </w:rPr>
        <w:t xml:space="preserve">SEM scan mirrors and EDS send samples.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Order number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Organization / Contact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Unit: ________________ Contact Name: ________ Phone: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Quantity and IDs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Name and Composition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Condition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Powder □ Blocks □ Thin film / Painting □ Fibre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Observation.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Surface □ Front □ Fragment □ Particle □ Specified area: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Test Item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□SEM Appearance □EDS Sweep □EDS Wirecleaning □EDS Mapping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Multiplication/scale demand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Minimum multiplier: ________ Maximum multiplier: ________ □ It's a laboratory choice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Hand-over treatment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Sprayable gold / Platinum □ Carbon sprayable □ Not plating □ Low vacuum mode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Magnetic/Variable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No Magnet □ Magnetic / I'm not sure □ It's volatile ( Conditions ):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Safety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No poison □ Poison □ Corrosiveness □ Flammable □ Volatile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Is there an instrument type requirement?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Yes, Instrument Type: ________________ □ No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Return Remaining Samples?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 □ No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2F5597"/>
                <w:sz w:val="19"/>
              </w:rPr>
              <w:t xml:space="preserve">※ Tested, Pre-treatment or consumption is usually not fully recovered</w:t>
            </w:r>
          </w:p>
        </w:tc>
      </w:tr>
    </w:tbl>
    <w:p>
      <w:pPr>
        <w:keepNext/>
        <w:spacing w:before="80" w:after="0"/>
      </w:pPr>
      <w:r>
        <w:rPr>
          <w:rFonts w:ascii="Arial" w:hAnsi="Arial" w:eastAsia="Arial" w:cs="Arial"/>
          <w:b w:val="0"/>
          <w:sz w:val="21"/>
        </w:rPr>
        <w:t xml:space="preserve">Note: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1. Samples should be dry, clean and resistant to vacuums; Samples containing volatile solvents, grease or moisture need to be specified in advance.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2. Insulation samples usually require spray, platinum or carbon injection; If you need to retain the original surface or perform EDS light element analysis, confirm in advance the plating scheme.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3. Powder must be secured to avoid loose particles entering the vacuum cavity.; Blocks and film shall indicate the surface and direction of the observation.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4. Magneticity, chargeability, beam flow impairment or biological samples need to be described in advance and test parameters may need to be adjusted.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Arial" w:hAnsi="Arial" w:cs="Arial" w:eastAsia="Arial"/>
        <w:b/>
        <w:bCs/>
        <w:sz w:val="14"/>
        <w:szCs w:val="15"/>
      </w:rPr>
      <w:t xml:space="preserve">Comment: 1. Please attach information such as reference pictures that may be useful for testing. 2. This test is only responsible for the sample.. 3. Please complete this test form carefully.</w:t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 w:ascii="Arial" w:hAnsi="Arial" w:cs="Arial" w:eastAsia="Arial"/>
      <w:sz w:val="32"/>
      <w:szCs w:val="32"/>
      <w:lang w:val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